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5290A293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>
        <w:br/>
      </w:r>
      <w:r w:rsidR="00C920CE" w:rsidRPr="00C920CE">
        <w:t>Установка и настройка среды разработки на языке низкого уровня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E6730B6" w14:textId="77CF8616" w:rsidR="005C58C9" w:rsidRPr="005C58C9" w:rsidRDefault="005C58C9" w:rsidP="00A45DA9">
      <w:pPr>
        <w:pStyle w:val="2"/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14:paraId="4A3A754E" w14:textId="6DB1F093" w:rsidR="00C920CE" w:rsidRPr="00C920CE" w:rsidRDefault="00104DC3" w:rsidP="00A45DA9">
      <w:pPr>
        <w:pStyle w:val="2"/>
        <w:rPr>
          <w:b/>
          <w:bCs w:val="0"/>
        </w:rPr>
      </w:pPr>
      <w:r>
        <w:t xml:space="preserve">Изучить средства компиляции и компоновки </w:t>
      </w:r>
      <w:r w:rsidR="005C58C9">
        <w:t>для языка низкого уровня;</w:t>
      </w:r>
    </w:p>
    <w:p w14:paraId="47CB2716" w14:textId="4A32BC80" w:rsidR="00A45DA9" w:rsidRPr="00CE6EE2" w:rsidRDefault="00A45DA9" w:rsidP="00A45DA9">
      <w:pPr>
        <w:pStyle w:val="2"/>
        <w:rPr>
          <w:b/>
          <w:bCs w:val="0"/>
        </w:rPr>
      </w:pPr>
      <w:r w:rsidRPr="00A45DA9">
        <w:t xml:space="preserve">Изучить процесс разработки на языке </w:t>
      </w:r>
      <w:r w:rsidR="00C920CE" w:rsidRPr="00C920CE">
        <w:t>низкого уровня</w:t>
      </w:r>
      <w:r w:rsidRPr="00A45DA9">
        <w:t xml:space="preserve">; </w:t>
      </w:r>
    </w:p>
    <w:p w14:paraId="020D9E1D" w14:textId="32BE0FF5" w:rsidR="00CE6EE2" w:rsidRDefault="00CE6EE2" w:rsidP="00CE6EE2">
      <w:pPr>
        <w:pStyle w:val="1"/>
      </w:pPr>
      <w:r>
        <w:t>Порядок выполнения работы</w:t>
      </w:r>
    </w:p>
    <w:p w14:paraId="2BF857EC" w14:textId="6F6BFB57" w:rsidR="00CE6EE2" w:rsidRDefault="00CE6EE2" w:rsidP="00CE6EE2">
      <w:pPr>
        <w:pStyle w:val="1"/>
        <w:numPr>
          <w:ilvl w:val="0"/>
          <w:numId w:val="0"/>
        </w:numPr>
      </w:pPr>
      <w:r>
        <w:pict w14:anchorId="1EF40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33.75pt">
            <v:imagedata r:id="rId7" o:title="Версия"/>
          </v:shape>
        </w:pict>
      </w:r>
    </w:p>
    <w:p w14:paraId="49843527" w14:textId="77777777" w:rsidR="00CE6EE2" w:rsidRDefault="00CE6EE2" w:rsidP="00CE6EE2">
      <w:pPr>
        <w:pStyle w:val="1"/>
        <w:numPr>
          <w:ilvl w:val="0"/>
          <w:numId w:val="0"/>
        </w:numPr>
      </w:pPr>
      <w:r>
        <w:pict w14:anchorId="3A8A3DED">
          <v:shape id="_x0000_i1033" type="#_x0000_t75" style="width:467.25pt;height:244.5pt">
            <v:imagedata r:id="rId8" o:title="link"/>
          </v:shape>
        </w:pict>
      </w:r>
    </w:p>
    <w:p w14:paraId="13BED15A" w14:textId="626F7308" w:rsidR="00CE6EE2" w:rsidRDefault="00CE6EE2" w:rsidP="00CE6EE2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33F9C3C" wp14:editId="6435F723">
            <wp:extent cx="5940425" cy="628314"/>
            <wp:effectExtent l="0" t="0" r="3175" b="635"/>
            <wp:docPr id="1" name="Рисунок 1" descr="C:\Users\221\AppData\Local\Microsoft\Windows\INetCache\Content.Word\ex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21\AppData\Local\Microsoft\Windows\INetCache\Content.Word\ex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0798" w14:textId="136E9109" w:rsidR="00CE6EE2" w:rsidRDefault="00CE6EE2" w:rsidP="00CE6EE2">
      <w:pPr>
        <w:pStyle w:val="1"/>
        <w:numPr>
          <w:ilvl w:val="0"/>
          <w:numId w:val="0"/>
        </w:numPr>
      </w:pPr>
      <w:r>
        <w:pict w14:anchorId="4652BE9C">
          <v:shape id="_x0000_i1030" type="#_x0000_t75" style="width:467.25pt;height:16.5pt">
            <v:imagedata r:id="rId10" o:title="Компиляция"/>
          </v:shape>
        </w:pict>
      </w:r>
    </w:p>
    <w:p w14:paraId="2C9F97E6" w14:textId="30D7B970" w:rsidR="00CE6EE2" w:rsidRDefault="00CE6EE2" w:rsidP="00CE6EE2">
      <w:pPr>
        <w:pStyle w:val="1"/>
        <w:numPr>
          <w:ilvl w:val="0"/>
          <w:numId w:val="0"/>
        </w:numPr>
      </w:pPr>
      <w:r>
        <w:pict w14:anchorId="4894A7BF">
          <v:shape id="_x0000_i1028" type="#_x0000_t75" style="width:467.25pt;height:48.75pt">
            <v:imagedata r:id="rId11" o:title="выводд1"/>
          </v:shape>
        </w:pict>
      </w:r>
      <w:r>
        <w:rPr>
          <w:noProof/>
          <w:lang w:eastAsia="ru-RU"/>
        </w:rPr>
        <w:lastRenderedPageBreak/>
        <w:drawing>
          <wp:inline distT="0" distB="0" distL="0" distR="0" wp14:anchorId="689CEE91" wp14:editId="0BDFD16A">
            <wp:extent cx="5934075" cy="2790825"/>
            <wp:effectExtent l="0" t="0" r="9525" b="9525"/>
            <wp:docPr id="2" name="Рисунок 2" descr="C:\Users\221\AppData\Local\Microsoft\Windows\INetCache\Content.Word\Компилированный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221\AppData\Local\Microsoft\Windows\INetCache\Content.Word\Компилированный к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C35F" w14:textId="20B20FB6" w:rsidR="00CE6EE2" w:rsidRDefault="00CE6EE2" w:rsidP="00CE6EE2">
      <w:pPr>
        <w:pStyle w:val="1"/>
        <w:numPr>
          <w:ilvl w:val="0"/>
          <w:numId w:val="0"/>
        </w:numPr>
      </w:pPr>
      <w:r>
        <w:pict w14:anchorId="4B9D205E">
          <v:shape id="_x0000_i1047" type="#_x0000_t75" style="width:467.25pt;height:64.5pt">
            <v:imagedata r:id="rId13" o:title="hello2"/>
          </v:shape>
        </w:pict>
      </w:r>
    </w:p>
    <w:p w14:paraId="6A118970" w14:textId="74740D44" w:rsidR="00CE6EE2" w:rsidRDefault="00CE6EE2" w:rsidP="00CE6EE2">
      <w:pPr>
        <w:pStyle w:val="1"/>
        <w:numPr>
          <w:ilvl w:val="0"/>
          <w:numId w:val="0"/>
        </w:numPr>
      </w:pPr>
      <w:r>
        <w:pict w14:anchorId="522303DB">
          <v:shape id="_x0000_i1049" type="#_x0000_t75" style="width:467.25pt;height:307.5pt">
            <v:imagedata r:id="rId14" o:title="sasm"/>
          </v:shape>
        </w:pict>
      </w:r>
    </w:p>
    <w:p w14:paraId="232DE82F" w14:textId="48C6BC69" w:rsidR="00CE6EE2" w:rsidRDefault="00CE6EE2" w:rsidP="00CE6EE2">
      <w:pPr>
        <w:pStyle w:val="1"/>
        <w:numPr>
          <w:ilvl w:val="0"/>
          <w:numId w:val="0"/>
        </w:numPr>
      </w:pPr>
      <w:r>
        <w:lastRenderedPageBreak/>
        <w:pict w14:anchorId="2A7943B2">
          <v:shape id="_x0000_i1051" type="#_x0000_t75" style="width:467.25pt;height:307.5pt">
            <v:imagedata r:id="rId15" o:title="SasmRun"/>
          </v:shape>
        </w:pict>
      </w:r>
    </w:p>
    <w:p w14:paraId="0B36D15A" w14:textId="77958625" w:rsidR="00CE6EE2" w:rsidRDefault="00CE6EE2" w:rsidP="00CE6EE2">
      <w:pPr>
        <w:pStyle w:val="1"/>
        <w:numPr>
          <w:ilvl w:val="0"/>
          <w:numId w:val="0"/>
        </w:numPr>
      </w:pPr>
      <w:r>
        <w:pict w14:anchorId="7B146D83">
          <v:shape id="_x0000_i1053" type="#_x0000_t75" style="width:467.25pt;height:307.5pt">
            <v:imagedata r:id="rId16" o:title="debbag"/>
          </v:shape>
        </w:pict>
      </w:r>
    </w:p>
    <w:p w14:paraId="3E483CCB" w14:textId="4ACDF1DE" w:rsidR="00CE6EE2" w:rsidRDefault="00CE6EE2" w:rsidP="00CE6EE2">
      <w:pPr>
        <w:pStyle w:val="1"/>
        <w:numPr>
          <w:ilvl w:val="0"/>
          <w:numId w:val="0"/>
        </w:numPr>
      </w:pPr>
      <w:r>
        <w:lastRenderedPageBreak/>
        <w:pict w14:anchorId="214C671C">
          <v:shape id="_x0000_i1055" type="#_x0000_t75" style="width:467.25pt;height:307.5pt">
            <v:imagedata r:id="rId17" o:title="debbaextended"/>
          </v:shape>
        </w:pict>
      </w:r>
    </w:p>
    <w:p w14:paraId="59C49DA0" w14:textId="6D29DAE2" w:rsidR="00CE6EE2" w:rsidRDefault="00CE6EE2" w:rsidP="00CE6EE2">
      <w:pPr>
        <w:pStyle w:val="1"/>
        <w:numPr>
          <w:ilvl w:val="0"/>
          <w:numId w:val="0"/>
        </w:numPr>
      </w:pPr>
      <w:r>
        <w:pict w14:anchorId="26C7F77C">
          <v:shape id="_x0000_i1057" type="#_x0000_t75" style="width:467.25pt;height:330pt">
            <v:imagedata r:id="rId18" o:title="Параметры"/>
          </v:shape>
        </w:pict>
      </w:r>
    </w:p>
    <w:p w14:paraId="79BF0583" w14:textId="7C4E53EF" w:rsidR="00CE6EE2" w:rsidRDefault="00CE6EE2" w:rsidP="00CE6EE2">
      <w:pPr>
        <w:pStyle w:val="1"/>
        <w:numPr>
          <w:ilvl w:val="0"/>
          <w:numId w:val="0"/>
        </w:numPr>
      </w:pPr>
      <w:r>
        <w:lastRenderedPageBreak/>
        <w:pict w14:anchorId="1CB99557">
          <v:shape id="_x0000_i1059" type="#_x0000_t75" style="width:466.5pt;height:252.75pt">
            <v:imagedata r:id="rId19" o:title="помощь"/>
          </v:shape>
        </w:pict>
      </w:r>
    </w:p>
    <w:p w14:paraId="63F6FFAB" w14:textId="77777777" w:rsidR="00CE6EE2" w:rsidRPr="00A45DA9" w:rsidRDefault="00CE6EE2" w:rsidP="00CE6EE2">
      <w:pPr>
        <w:pStyle w:val="1"/>
        <w:numPr>
          <w:ilvl w:val="0"/>
          <w:numId w:val="0"/>
        </w:numPr>
      </w:pPr>
      <w:bookmarkStart w:id="0" w:name="_GoBack"/>
      <w:bookmarkEnd w:id="0"/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10D1E93A" w14:textId="66C80317" w:rsidR="007B4619" w:rsidRDefault="007B4619" w:rsidP="00A36F65">
      <w:pPr>
        <w:pStyle w:val="2"/>
      </w:pPr>
      <w:r>
        <w:t xml:space="preserve">Скриншоты результатов выполненных заданий </w:t>
      </w:r>
      <w:r w:rsidR="00343D68">
        <w:t>п.5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5091B07B" w:rsidR="00EE187F" w:rsidRDefault="00343D68" w:rsidP="002C06B4">
      <w:pPr>
        <w:pStyle w:val="2"/>
      </w:pPr>
      <w:r>
        <w:t>Что такое ассемблер?</w:t>
      </w:r>
    </w:p>
    <w:p w14:paraId="3BC35B61" w14:textId="40E19991" w:rsidR="00343D68" w:rsidRDefault="00343D68" w:rsidP="002C06B4">
      <w:pPr>
        <w:pStyle w:val="2"/>
      </w:pPr>
      <w:r>
        <w:t>Что такое компилятор?</w:t>
      </w:r>
    </w:p>
    <w:p w14:paraId="40D80671" w14:textId="48928B48" w:rsidR="00343D68" w:rsidRDefault="00343D68" w:rsidP="002C06B4">
      <w:pPr>
        <w:pStyle w:val="2"/>
      </w:pPr>
      <w:r>
        <w:t xml:space="preserve">Что такое </w:t>
      </w:r>
      <w:r w:rsidR="001816BB">
        <w:t>компоновщик</w:t>
      </w:r>
      <w:r>
        <w:t>?</w:t>
      </w:r>
    </w:p>
    <w:p w14:paraId="2BF257CE" w14:textId="025567B7" w:rsidR="001816BB" w:rsidRDefault="001816BB" w:rsidP="002C06B4">
      <w:pPr>
        <w:pStyle w:val="2"/>
      </w:pPr>
      <w:r>
        <w:t xml:space="preserve">Для чего предназначена </w:t>
      </w:r>
      <w:r>
        <w:rPr>
          <w:lang w:val="en-US"/>
        </w:rPr>
        <w:t>IDE</w:t>
      </w:r>
      <w:r w:rsidRPr="001816BB">
        <w:t xml:space="preserve"> </w:t>
      </w:r>
      <w:r>
        <w:rPr>
          <w:lang w:val="en-US"/>
        </w:rPr>
        <w:t>SASM</w:t>
      </w:r>
      <w:r w:rsidRPr="001816BB">
        <w:t>?</w:t>
      </w:r>
    </w:p>
    <w:sectPr w:rsidR="001816BB" w:rsidSect="00FE5EF7">
      <w:head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933A6A" w14:textId="77777777" w:rsidR="00066848" w:rsidRDefault="00066848" w:rsidP="00FE5EF7">
      <w:r>
        <w:separator/>
      </w:r>
    </w:p>
  </w:endnote>
  <w:endnote w:type="continuationSeparator" w:id="0">
    <w:p w14:paraId="3A5BA3D3" w14:textId="77777777" w:rsidR="00066848" w:rsidRDefault="00066848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BED3A" w14:textId="77777777" w:rsidR="00066848" w:rsidRDefault="00066848" w:rsidP="00FE5EF7">
      <w:r>
        <w:separator/>
      </w:r>
    </w:p>
  </w:footnote>
  <w:footnote w:type="continuationSeparator" w:id="0">
    <w:p w14:paraId="43E60708" w14:textId="77777777" w:rsidR="00066848" w:rsidRDefault="00066848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3C0775DB" w:rsidR="00FE5EF7" w:rsidRPr="00C920CE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C920CE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45300"/>
    <w:rsid w:val="00045578"/>
    <w:rsid w:val="0006028C"/>
    <w:rsid w:val="00066848"/>
    <w:rsid w:val="000B004D"/>
    <w:rsid w:val="000D3011"/>
    <w:rsid w:val="00104DC3"/>
    <w:rsid w:val="0010558C"/>
    <w:rsid w:val="00171ACA"/>
    <w:rsid w:val="00172A9C"/>
    <w:rsid w:val="001765D8"/>
    <w:rsid w:val="001816BB"/>
    <w:rsid w:val="0018259A"/>
    <w:rsid w:val="00195601"/>
    <w:rsid w:val="001974B9"/>
    <w:rsid w:val="001A4389"/>
    <w:rsid w:val="001B4C2A"/>
    <w:rsid w:val="001D6A0B"/>
    <w:rsid w:val="001E32F3"/>
    <w:rsid w:val="001F2B90"/>
    <w:rsid w:val="00214F03"/>
    <w:rsid w:val="00271E47"/>
    <w:rsid w:val="00282511"/>
    <w:rsid w:val="00292B9D"/>
    <w:rsid w:val="0029595A"/>
    <w:rsid w:val="002C06B4"/>
    <w:rsid w:val="002E38C1"/>
    <w:rsid w:val="002F34B6"/>
    <w:rsid w:val="003033A6"/>
    <w:rsid w:val="003333CC"/>
    <w:rsid w:val="00343D68"/>
    <w:rsid w:val="00360AB3"/>
    <w:rsid w:val="00384A60"/>
    <w:rsid w:val="00395867"/>
    <w:rsid w:val="003B1EBE"/>
    <w:rsid w:val="003D1891"/>
    <w:rsid w:val="003D7274"/>
    <w:rsid w:val="00420171"/>
    <w:rsid w:val="0045108A"/>
    <w:rsid w:val="00452698"/>
    <w:rsid w:val="00452F3C"/>
    <w:rsid w:val="0046428D"/>
    <w:rsid w:val="004A368A"/>
    <w:rsid w:val="004D4E7B"/>
    <w:rsid w:val="004F59E6"/>
    <w:rsid w:val="004F68A2"/>
    <w:rsid w:val="00503EB8"/>
    <w:rsid w:val="0050466B"/>
    <w:rsid w:val="0051000F"/>
    <w:rsid w:val="005106F2"/>
    <w:rsid w:val="00553FF5"/>
    <w:rsid w:val="00582D77"/>
    <w:rsid w:val="005B26BF"/>
    <w:rsid w:val="005B7D44"/>
    <w:rsid w:val="005C58C9"/>
    <w:rsid w:val="005C66A3"/>
    <w:rsid w:val="005E542E"/>
    <w:rsid w:val="005F2837"/>
    <w:rsid w:val="005F4386"/>
    <w:rsid w:val="00653A1B"/>
    <w:rsid w:val="00662775"/>
    <w:rsid w:val="0069340A"/>
    <w:rsid w:val="00693BA2"/>
    <w:rsid w:val="00695B6B"/>
    <w:rsid w:val="006B56E4"/>
    <w:rsid w:val="006B6C13"/>
    <w:rsid w:val="006C0507"/>
    <w:rsid w:val="006C07B5"/>
    <w:rsid w:val="006C6C38"/>
    <w:rsid w:val="006E2B52"/>
    <w:rsid w:val="00734945"/>
    <w:rsid w:val="00740AD9"/>
    <w:rsid w:val="007B4619"/>
    <w:rsid w:val="007D0859"/>
    <w:rsid w:val="007D369A"/>
    <w:rsid w:val="00813818"/>
    <w:rsid w:val="00814C20"/>
    <w:rsid w:val="008311DE"/>
    <w:rsid w:val="008374AA"/>
    <w:rsid w:val="00852736"/>
    <w:rsid w:val="00853DC9"/>
    <w:rsid w:val="0086105C"/>
    <w:rsid w:val="00870C00"/>
    <w:rsid w:val="00873F43"/>
    <w:rsid w:val="008823E4"/>
    <w:rsid w:val="008853BC"/>
    <w:rsid w:val="00891485"/>
    <w:rsid w:val="008D581D"/>
    <w:rsid w:val="008E7F35"/>
    <w:rsid w:val="008F5493"/>
    <w:rsid w:val="00925158"/>
    <w:rsid w:val="00953BBA"/>
    <w:rsid w:val="00964AD5"/>
    <w:rsid w:val="00977298"/>
    <w:rsid w:val="009A65E3"/>
    <w:rsid w:val="009B0A4B"/>
    <w:rsid w:val="009C6AA7"/>
    <w:rsid w:val="00A22901"/>
    <w:rsid w:val="00A36F65"/>
    <w:rsid w:val="00A414EB"/>
    <w:rsid w:val="00A45DA9"/>
    <w:rsid w:val="00A62EF2"/>
    <w:rsid w:val="00A7632F"/>
    <w:rsid w:val="00A90F78"/>
    <w:rsid w:val="00AC44A2"/>
    <w:rsid w:val="00B06267"/>
    <w:rsid w:val="00B16708"/>
    <w:rsid w:val="00B2429C"/>
    <w:rsid w:val="00B65504"/>
    <w:rsid w:val="00B70AE5"/>
    <w:rsid w:val="00B7515A"/>
    <w:rsid w:val="00B85B1B"/>
    <w:rsid w:val="00BA2A4B"/>
    <w:rsid w:val="00BB3382"/>
    <w:rsid w:val="00BD2D1C"/>
    <w:rsid w:val="00C03252"/>
    <w:rsid w:val="00C15E00"/>
    <w:rsid w:val="00C3136D"/>
    <w:rsid w:val="00C413C9"/>
    <w:rsid w:val="00C73AC8"/>
    <w:rsid w:val="00C8612B"/>
    <w:rsid w:val="00C920CE"/>
    <w:rsid w:val="00CA2817"/>
    <w:rsid w:val="00CB67DA"/>
    <w:rsid w:val="00CC1A14"/>
    <w:rsid w:val="00CE6EE2"/>
    <w:rsid w:val="00CF0E87"/>
    <w:rsid w:val="00D36803"/>
    <w:rsid w:val="00D57B82"/>
    <w:rsid w:val="00D66C75"/>
    <w:rsid w:val="00DA1FF4"/>
    <w:rsid w:val="00DA4778"/>
    <w:rsid w:val="00DA4B63"/>
    <w:rsid w:val="00DC2CEC"/>
    <w:rsid w:val="00DC4237"/>
    <w:rsid w:val="00DD14CF"/>
    <w:rsid w:val="00DD71B1"/>
    <w:rsid w:val="00E01507"/>
    <w:rsid w:val="00E147DE"/>
    <w:rsid w:val="00E65989"/>
    <w:rsid w:val="00E66700"/>
    <w:rsid w:val="00E83AAC"/>
    <w:rsid w:val="00E850B6"/>
    <w:rsid w:val="00EE187F"/>
    <w:rsid w:val="00F01C68"/>
    <w:rsid w:val="00F036CC"/>
    <w:rsid w:val="00F039AC"/>
    <w:rsid w:val="00F24DDB"/>
    <w:rsid w:val="00F31079"/>
    <w:rsid w:val="00F31B84"/>
    <w:rsid w:val="00F56DC9"/>
    <w:rsid w:val="00FA156C"/>
    <w:rsid w:val="00FC3339"/>
    <w:rsid w:val="00FE5EF7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9A65E3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9A65E3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E850B6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850B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526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6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0</TotalTime>
  <Pages>5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</cp:revision>
  <cp:lastPrinted>2025-02-09T15:57:00Z</cp:lastPrinted>
  <dcterms:created xsi:type="dcterms:W3CDTF">2026-01-17T06:31:00Z</dcterms:created>
  <dcterms:modified xsi:type="dcterms:W3CDTF">2026-01-17T06:31:00Z</dcterms:modified>
</cp:coreProperties>
</file>